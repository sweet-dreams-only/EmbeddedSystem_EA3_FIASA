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D56D7"/>
    <w:rsid w:val="0000351B"/>
    <w:rsid w:val="00023FD4"/>
    <w:rsid w:val="00036262"/>
    <w:rsid w:val="00036409"/>
    <w:rsid w:val="000459E9"/>
    <w:rsid w:val="000556B4"/>
    <w:rsid w:val="000642F1"/>
    <w:rsid w:val="000B3A94"/>
    <w:rsid w:val="000C38DF"/>
    <w:rsid w:val="000E58B0"/>
    <w:rsid w:val="00102808"/>
    <w:rsid w:val="00107819"/>
    <w:rsid w:val="001135F8"/>
    <w:rsid w:val="0016033E"/>
    <w:rsid w:val="00160CE4"/>
    <w:rsid w:val="001A2EC7"/>
    <w:rsid w:val="001A574F"/>
    <w:rsid w:val="001B60DF"/>
    <w:rsid w:val="001F09B2"/>
    <w:rsid w:val="0020722A"/>
    <w:rsid w:val="00223E8C"/>
    <w:rsid w:val="002279EA"/>
    <w:rsid w:val="0023141D"/>
    <w:rsid w:val="002472D0"/>
    <w:rsid w:val="00250429"/>
    <w:rsid w:val="00251AC0"/>
    <w:rsid w:val="002B2C45"/>
    <w:rsid w:val="002C03D8"/>
    <w:rsid w:val="002D26B3"/>
    <w:rsid w:val="00315335"/>
    <w:rsid w:val="00327992"/>
    <w:rsid w:val="00342FDE"/>
    <w:rsid w:val="00362F9F"/>
    <w:rsid w:val="003B7579"/>
    <w:rsid w:val="003C444A"/>
    <w:rsid w:val="003C4D3F"/>
    <w:rsid w:val="003C7920"/>
    <w:rsid w:val="003D6AB8"/>
    <w:rsid w:val="003E78AE"/>
    <w:rsid w:val="00403EC3"/>
    <w:rsid w:val="0041593A"/>
    <w:rsid w:val="004244CF"/>
    <w:rsid w:val="004345C4"/>
    <w:rsid w:val="00451974"/>
    <w:rsid w:val="00452E9D"/>
    <w:rsid w:val="00476603"/>
    <w:rsid w:val="004779CF"/>
    <w:rsid w:val="004904A3"/>
    <w:rsid w:val="00493BC3"/>
    <w:rsid w:val="00495EAC"/>
    <w:rsid w:val="00496831"/>
    <w:rsid w:val="004A781C"/>
    <w:rsid w:val="004D1327"/>
    <w:rsid w:val="004E0D00"/>
    <w:rsid w:val="00501005"/>
    <w:rsid w:val="005022F7"/>
    <w:rsid w:val="0055132B"/>
    <w:rsid w:val="00566751"/>
    <w:rsid w:val="005A2510"/>
    <w:rsid w:val="005B21C3"/>
    <w:rsid w:val="005C67F6"/>
    <w:rsid w:val="005D5FE4"/>
    <w:rsid w:val="00601306"/>
    <w:rsid w:val="00614B02"/>
    <w:rsid w:val="00616853"/>
    <w:rsid w:val="00627528"/>
    <w:rsid w:val="00632E2A"/>
    <w:rsid w:val="0065209E"/>
    <w:rsid w:val="006748D5"/>
    <w:rsid w:val="00674ADF"/>
    <w:rsid w:val="006A0A35"/>
    <w:rsid w:val="006C4011"/>
    <w:rsid w:val="006C4AC9"/>
    <w:rsid w:val="006D33CC"/>
    <w:rsid w:val="006D6111"/>
    <w:rsid w:val="006E379C"/>
    <w:rsid w:val="006F01A3"/>
    <w:rsid w:val="006F7080"/>
    <w:rsid w:val="00706174"/>
    <w:rsid w:val="00714B81"/>
    <w:rsid w:val="00745BEE"/>
    <w:rsid w:val="00747F8C"/>
    <w:rsid w:val="007617ED"/>
    <w:rsid w:val="00766C3B"/>
    <w:rsid w:val="00784DED"/>
    <w:rsid w:val="00786F6B"/>
    <w:rsid w:val="00797AB2"/>
    <w:rsid w:val="007A69AC"/>
    <w:rsid w:val="007C5AF5"/>
    <w:rsid w:val="007F323D"/>
    <w:rsid w:val="00801041"/>
    <w:rsid w:val="00814AA7"/>
    <w:rsid w:val="008242F0"/>
    <w:rsid w:val="00826D88"/>
    <w:rsid w:val="0084724A"/>
    <w:rsid w:val="00850990"/>
    <w:rsid w:val="008535B2"/>
    <w:rsid w:val="0089652F"/>
    <w:rsid w:val="008A0A49"/>
    <w:rsid w:val="008B10EF"/>
    <w:rsid w:val="008B3E94"/>
    <w:rsid w:val="008C257A"/>
    <w:rsid w:val="008D56D7"/>
    <w:rsid w:val="008F6DBB"/>
    <w:rsid w:val="008F715E"/>
    <w:rsid w:val="009048F0"/>
    <w:rsid w:val="0090526E"/>
    <w:rsid w:val="00926D06"/>
    <w:rsid w:val="00930136"/>
    <w:rsid w:val="00936638"/>
    <w:rsid w:val="00936EBF"/>
    <w:rsid w:val="00937013"/>
    <w:rsid w:val="0094350C"/>
    <w:rsid w:val="00955F6A"/>
    <w:rsid w:val="00957470"/>
    <w:rsid w:val="009B20B2"/>
    <w:rsid w:val="009B227B"/>
    <w:rsid w:val="00A06A5B"/>
    <w:rsid w:val="00A141A7"/>
    <w:rsid w:val="00A21E5F"/>
    <w:rsid w:val="00A870B7"/>
    <w:rsid w:val="00A87EA4"/>
    <w:rsid w:val="00A958A0"/>
    <w:rsid w:val="00AA0136"/>
    <w:rsid w:val="00AA1C2D"/>
    <w:rsid w:val="00AA7C9F"/>
    <w:rsid w:val="00AB0F38"/>
    <w:rsid w:val="00AD0164"/>
    <w:rsid w:val="00AD4FAF"/>
    <w:rsid w:val="00AD731B"/>
    <w:rsid w:val="00AF1563"/>
    <w:rsid w:val="00B0270E"/>
    <w:rsid w:val="00B077E3"/>
    <w:rsid w:val="00B54697"/>
    <w:rsid w:val="00B67131"/>
    <w:rsid w:val="00B738E4"/>
    <w:rsid w:val="00B86D0D"/>
    <w:rsid w:val="00BA3A8F"/>
    <w:rsid w:val="00BA3D55"/>
    <w:rsid w:val="00BD008B"/>
    <w:rsid w:val="00BD15D2"/>
    <w:rsid w:val="00BD3DFF"/>
    <w:rsid w:val="00BF364D"/>
    <w:rsid w:val="00C04877"/>
    <w:rsid w:val="00C35BD3"/>
    <w:rsid w:val="00C72FFA"/>
    <w:rsid w:val="00C73C6F"/>
    <w:rsid w:val="00C833BD"/>
    <w:rsid w:val="00CB35B7"/>
    <w:rsid w:val="00CC051E"/>
    <w:rsid w:val="00CE4AA2"/>
    <w:rsid w:val="00D131A3"/>
    <w:rsid w:val="00D33BF9"/>
    <w:rsid w:val="00D556E6"/>
    <w:rsid w:val="00D5624B"/>
    <w:rsid w:val="00D94BDD"/>
    <w:rsid w:val="00DA3DB9"/>
    <w:rsid w:val="00DA464A"/>
    <w:rsid w:val="00DC7E08"/>
    <w:rsid w:val="00DD32F3"/>
    <w:rsid w:val="00DD616A"/>
    <w:rsid w:val="00DE4889"/>
    <w:rsid w:val="00DF3787"/>
    <w:rsid w:val="00E114F2"/>
    <w:rsid w:val="00E30F93"/>
    <w:rsid w:val="00E343E2"/>
    <w:rsid w:val="00E46786"/>
    <w:rsid w:val="00E5472B"/>
    <w:rsid w:val="00E57735"/>
    <w:rsid w:val="00E57C42"/>
    <w:rsid w:val="00E64600"/>
    <w:rsid w:val="00EB4C91"/>
    <w:rsid w:val="00EB568E"/>
    <w:rsid w:val="00EC6257"/>
    <w:rsid w:val="00EC6C2A"/>
    <w:rsid w:val="00ED3B72"/>
    <w:rsid w:val="00ED6DA4"/>
    <w:rsid w:val="00EE272A"/>
    <w:rsid w:val="00F44DB0"/>
    <w:rsid w:val="00F57397"/>
    <w:rsid w:val="00F648ED"/>
    <w:rsid w:val="00F668C3"/>
    <w:rsid w:val="00F82E8E"/>
    <w:rsid w:val="00F957FA"/>
    <w:rsid w:val="00FB116C"/>
    <w:rsid w:val="00FB2942"/>
    <w:rsid w:val="00FB432D"/>
    <w:rsid w:val="00FB5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table" w:styleId="TableGrid">
    <w:name w:val="Table Grid"/>
    <w:basedOn w:val="TableNormal"/>
    <w:uiPriority w:val="59"/>
    <w:rsid w:val="00DD32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C257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5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kzdyfh\Desktop\MDD%20Template%20EA3.dotx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168</TotalTime>
  <Pages>36</Pages>
  <Words>1983</Words>
  <Characters>11309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13266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Jared Julien (kzdyfh)</dc:creator>
  <cp:lastModifiedBy>PRITI MANGALEKAR</cp:lastModifiedBy>
  <cp:revision>11</cp:revision>
  <cp:lastPrinted>2011-03-21T13:34:00Z</cp:lastPrinted>
  <dcterms:created xsi:type="dcterms:W3CDTF">2014-09-05T14:28:00Z</dcterms:created>
  <dcterms:modified xsi:type="dcterms:W3CDTF">2014-10-13T06:01:00Z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Digital Column Position Sensor (I2C) Interface</vt:lpwstr>
  </property>
  <property fmtid="{D5CDD505-2E9C-101B-9397-08002B2CF9AE}" pid="3" name="MDDRevNum">
    <vt:lpwstr>1</vt:lpwstr>
  </property>
  <property fmtid="{D5CDD505-2E9C-101B-9397-08002B2CF9AE}" pid="4" name="Module Layer">
    <vt:lpwstr>0</vt:lpwstr>
  </property>
  <property fmtid="{D5CDD505-2E9C-101B-9397-08002B2CF9AE}" pid="5" name="Module Name">
    <vt:lpwstr>DigColPsInt</vt:lpwstr>
  </property>
  <property fmtid="{D5CDD505-2E9C-101B-9397-08002B2CF9AE}" pid="6" name="Product Line">
    <vt:lpwstr>Gen II+ EPS EA3</vt:lpwstr>
  </property>
</Properties>
</file>