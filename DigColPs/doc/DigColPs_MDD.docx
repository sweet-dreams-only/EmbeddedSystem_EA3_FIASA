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Times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FB"/>
    <w:multiLevelType w:val="multilevel"/>
    <w:tmpl w:val="FFFFFFFF"/>
    <w:lvl w:ilvl="0">
      <w:start w:val="1"/>
      <w:numFmt w:val="decimal"/>
      <w:lvlText w:val="%1."/>
      <w:legacy w:legacy="1" w:legacySpace="0" w:legacyIndent="0"/>
      <w:lvlJc w:val="left"/>
    </w:lvl>
    <w:lvl w:ilvl="1">
      <w:start w:val="1"/>
      <w:numFmt w:val="decimal"/>
      <w:lvlText w:val="%1.%2."/>
      <w:legacy w:legacy="1" w:legacySpace="0" w:legacyIndent="0"/>
      <w:lvlJc w:val="left"/>
    </w:lvl>
    <w:lvl w:ilvl="2">
      <w:start w:val="1"/>
      <w:numFmt w:val="decimal"/>
      <w:lvlText w:val="%1.%2.%3."/>
      <w:legacy w:legacy="1" w:legacySpace="0" w:legacyIndent="0"/>
      <w:lvlJc w:val="left"/>
    </w:lvl>
    <w:lvl w:ilvl="3">
      <w:start w:val="1"/>
      <w:numFmt w:val="decimal"/>
      <w:lvlText w:val="%1.%2.%3.%4."/>
      <w:legacy w:legacy="1" w:legacySpace="0" w:legacyIndent="0"/>
      <w:lvlJc w:val="left"/>
      <w:pPr>
        <w:ind w:left="432"/>
      </w:pPr>
    </w:lvl>
    <w:lvl w:ilvl="4">
      <w:start w:val="1"/>
      <w:numFmt w:val="decimal"/>
      <w:lvlText w:val="%1.%2.%3.%4.%5."/>
      <w:legacy w:legacy="1" w:legacySpace="0" w:legacyIndent="0"/>
      <w:lvlJc w:val="left"/>
      <w:pPr>
        <w:ind w:left="432"/>
      </w:pPr>
    </w:lvl>
    <w:lvl w:ilvl="5">
      <w:start w:val="1"/>
      <w:numFmt w:val="decimal"/>
      <w:lvlText w:val="%1.%2.%3.%4.%5.%6."/>
      <w:legacy w:legacy="1" w:legacySpace="0" w:legacyIndent="0"/>
      <w:lvlJc w:val="left"/>
      <w:pPr>
        <w:ind w:left="432"/>
      </w:pPr>
    </w:lvl>
    <w:lvl w:ilvl="6">
      <w:start w:val="1"/>
      <w:numFmt w:val="decimal"/>
      <w:lvlText w:val="%1.%2.%3.%4.%5.%6.%7."/>
      <w:legacy w:legacy="1" w:legacySpace="0" w:legacyIndent="0"/>
      <w:lvlJc w:val="left"/>
      <w:pPr>
        <w:ind w:left="864"/>
      </w:pPr>
    </w:lvl>
    <w:lvl w:ilvl="7">
      <w:start w:val="1"/>
      <w:numFmt w:val="decimal"/>
      <w:lvlText w:val="%1.%2.%3.%4.%5.%6.%7.%8."/>
      <w:legacy w:legacy="1" w:legacySpace="0" w:legacyIndent="0"/>
      <w:lvlJc w:val="left"/>
      <w:pPr>
        <w:ind w:left="864"/>
      </w:pPr>
    </w:lvl>
    <w:lvl w:ilvl="8">
      <w:start w:val="1"/>
      <w:numFmt w:val="decimal"/>
      <w:lvlText w:val="%1.%2.%3.%4.%5.%6.%7.%8.%9."/>
      <w:legacy w:legacy="1" w:legacySpace="0" w:legacyIndent="720"/>
      <w:lvlJc w:val="left"/>
      <w:pPr>
        <w:ind w:left="720" w:hanging="720"/>
      </w:pPr>
    </w:lvl>
  </w:abstractNum>
  <w:abstractNum w:abstractNumId="1">
    <w:nsid w:val="1B456ACB"/>
    <w:multiLevelType w:val="hybridMultilevel"/>
    <w:tmpl w:val="7F7637B4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>
    <w:nsid w:val="22D91408"/>
    <w:multiLevelType w:val="hybridMultilevel"/>
    <w:tmpl w:val="623AA952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>
    <w:nsid w:val="28F33946"/>
    <w:multiLevelType w:val="hybridMultilevel"/>
    <w:tmpl w:val="DA1869F0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>
    <w:nsid w:val="35F12239"/>
    <w:multiLevelType w:val="hybridMultilevel"/>
    <w:tmpl w:val="19B6B95A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>
    <w:nsid w:val="40DF6B9B"/>
    <w:multiLevelType w:val="singleLevel"/>
    <w:tmpl w:val="C08E9B58"/>
    <w:lvl w:ilvl="0">
      <w:start w:val="1"/>
      <w:numFmt w:val="decimal"/>
      <w:lvlText w:val="%1)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6">
    <w:nsid w:val="4FBF1080"/>
    <w:multiLevelType w:val="hybridMultilevel"/>
    <w:tmpl w:val="19B6B95A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>
    <w:nsid w:val="58521A26"/>
    <w:multiLevelType w:val="hybridMultilevel"/>
    <w:tmpl w:val="A4C24522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>
    <w:nsid w:val="75713D2B"/>
    <w:multiLevelType w:val="singleLevel"/>
    <w:tmpl w:val="CB564B30"/>
    <w:lvl w:ilvl="0">
      <w:start w:val="1"/>
      <w:numFmt w:val="decimal"/>
      <w:lvlText w:val="(%1)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9">
    <w:nsid w:val="7D975107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tabs>
          <w:tab w:val="num" w:pos="2214"/>
        </w:tabs>
        <w:ind w:left="2214" w:hanging="864"/>
      </w:p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num w:numId="1">
    <w:abstractNumId w:val="9"/>
  </w:num>
  <w:num w:numId="2">
    <w:abstractNumId w:val="8"/>
  </w:num>
  <w:num w:numId="3">
    <w:abstractNumId w:val="5"/>
  </w:num>
  <w:num w:numId="4">
    <w:abstractNumId w:val="0"/>
  </w:num>
  <w:num w:numId="5">
    <w:abstractNumId w:val="4"/>
  </w:num>
  <w:num w:numId="6">
    <w:abstractNumId w:val="1"/>
  </w:num>
  <w:num w:numId="7">
    <w:abstractNumId w:val="2"/>
  </w:num>
  <w:num w:numId="8">
    <w:abstractNumId w:val="3"/>
  </w:num>
  <w:num w:numId="9">
    <w:abstractNumId w:val="7"/>
  </w:num>
  <w:num w:numId="1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attachedTemplate r:id="rId1"/>
  <w:trackRevisions/>
  <w:defaultTabStop w:val="720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B512FC"/>
    <w:rsid w:val="00003D07"/>
    <w:rsid w:val="000163F9"/>
    <w:rsid w:val="00022BCA"/>
    <w:rsid w:val="000375EF"/>
    <w:rsid w:val="000400DE"/>
    <w:rsid w:val="00046190"/>
    <w:rsid w:val="00054447"/>
    <w:rsid w:val="0006485E"/>
    <w:rsid w:val="00081C10"/>
    <w:rsid w:val="000A2C4B"/>
    <w:rsid w:val="000A3774"/>
    <w:rsid w:val="000A52DC"/>
    <w:rsid w:val="000A748D"/>
    <w:rsid w:val="000B4BD9"/>
    <w:rsid w:val="000B631E"/>
    <w:rsid w:val="000B67F2"/>
    <w:rsid w:val="000C1340"/>
    <w:rsid w:val="000C458B"/>
    <w:rsid w:val="000C5FFB"/>
    <w:rsid w:val="000D452A"/>
    <w:rsid w:val="000F02B9"/>
    <w:rsid w:val="00107819"/>
    <w:rsid w:val="00117128"/>
    <w:rsid w:val="0013071E"/>
    <w:rsid w:val="00131C09"/>
    <w:rsid w:val="00132773"/>
    <w:rsid w:val="001360D6"/>
    <w:rsid w:val="00136AA8"/>
    <w:rsid w:val="00137502"/>
    <w:rsid w:val="001554E5"/>
    <w:rsid w:val="0017318F"/>
    <w:rsid w:val="00173A22"/>
    <w:rsid w:val="00194E48"/>
    <w:rsid w:val="00197A2E"/>
    <w:rsid w:val="001A574F"/>
    <w:rsid w:val="001B60DF"/>
    <w:rsid w:val="001B7167"/>
    <w:rsid w:val="001B747E"/>
    <w:rsid w:val="001C55E3"/>
    <w:rsid w:val="001D0A9C"/>
    <w:rsid w:val="001D10C5"/>
    <w:rsid w:val="001D65F9"/>
    <w:rsid w:val="001E179F"/>
    <w:rsid w:val="001F09B2"/>
    <w:rsid w:val="001F4E32"/>
    <w:rsid w:val="001F5DF8"/>
    <w:rsid w:val="00206D72"/>
    <w:rsid w:val="0020722A"/>
    <w:rsid w:val="00211A02"/>
    <w:rsid w:val="00212717"/>
    <w:rsid w:val="00220E66"/>
    <w:rsid w:val="00221C44"/>
    <w:rsid w:val="0022496E"/>
    <w:rsid w:val="002259F5"/>
    <w:rsid w:val="00226F89"/>
    <w:rsid w:val="002279EA"/>
    <w:rsid w:val="00240E69"/>
    <w:rsid w:val="00243EF6"/>
    <w:rsid w:val="00247631"/>
    <w:rsid w:val="002500D4"/>
    <w:rsid w:val="00251AC0"/>
    <w:rsid w:val="00251F1F"/>
    <w:rsid w:val="002538BE"/>
    <w:rsid w:val="00256086"/>
    <w:rsid w:val="00257315"/>
    <w:rsid w:val="00257D18"/>
    <w:rsid w:val="002666EA"/>
    <w:rsid w:val="002903A3"/>
    <w:rsid w:val="002B189B"/>
    <w:rsid w:val="002C03D8"/>
    <w:rsid w:val="002C081F"/>
    <w:rsid w:val="002C20C7"/>
    <w:rsid w:val="002C7E1C"/>
    <w:rsid w:val="002D18F4"/>
    <w:rsid w:val="002D1DD4"/>
    <w:rsid w:val="002E0905"/>
    <w:rsid w:val="002E0FFF"/>
    <w:rsid w:val="002E7D45"/>
    <w:rsid w:val="002F7118"/>
    <w:rsid w:val="00307EB6"/>
    <w:rsid w:val="00315335"/>
    <w:rsid w:val="003164A3"/>
    <w:rsid w:val="00347820"/>
    <w:rsid w:val="00352761"/>
    <w:rsid w:val="0035640C"/>
    <w:rsid w:val="0037188E"/>
    <w:rsid w:val="00374ABC"/>
    <w:rsid w:val="003A2362"/>
    <w:rsid w:val="003B67DB"/>
    <w:rsid w:val="003B7EAA"/>
    <w:rsid w:val="003C09AC"/>
    <w:rsid w:val="003C4D3F"/>
    <w:rsid w:val="003D2607"/>
    <w:rsid w:val="003D5D95"/>
    <w:rsid w:val="003F2084"/>
    <w:rsid w:val="003F44A9"/>
    <w:rsid w:val="003F7018"/>
    <w:rsid w:val="0041071F"/>
    <w:rsid w:val="00423117"/>
    <w:rsid w:val="00424886"/>
    <w:rsid w:val="00427F84"/>
    <w:rsid w:val="004326A4"/>
    <w:rsid w:val="00432BEC"/>
    <w:rsid w:val="00436F15"/>
    <w:rsid w:val="0044409E"/>
    <w:rsid w:val="0045210D"/>
    <w:rsid w:val="004641AE"/>
    <w:rsid w:val="00467F0B"/>
    <w:rsid w:val="00490D6A"/>
    <w:rsid w:val="004A781C"/>
    <w:rsid w:val="004B0790"/>
    <w:rsid w:val="004B4140"/>
    <w:rsid w:val="004B4EF4"/>
    <w:rsid w:val="004C7634"/>
    <w:rsid w:val="004D3171"/>
    <w:rsid w:val="0050008A"/>
    <w:rsid w:val="00501005"/>
    <w:rsid w:val="00505A52"/>
    <w:rsid w:val="00512FE9"/>
    <w:rsid w:val="00520E1B"/>
    <w:rsid w:val="00534E2C"/>
    <w:rsid w:val="00541703"/>
    <w:rsid w:val="00545B64"/>
    <w:rsid w:val="005571EC"/>
    <w:rsid w:val="00575A1D"/>
    <w:rsid w:val="005815DF"/>
    <w:rsid w:val="00585265"/>
    <w:rsid w:val="00597E4E"/>
    <w:rsid w:val="005A1E55"/>
    <w:rsid w:val="005B268A"/>
    <w:rsid w:val="005C274C"/>
    <w:rsid w:val="005D5FE4"/>
    <w:rsid w:val="005E30E9"/>
    <w:rsid w:val="005E5B3B"/>
    <w:rsid w:val="005F1181"/>
    <w:rsid w:val="00616853"/>
    <w:rsid w:val="0063083F"/>
    <w:rsid w:val="00632540"/>
    <w:rsid w:val="0064049F"/>
    <w:rsid w:val="00645AE8"/>
    <w:rsid w:val="00654BF6"/>
    <w:rsid w:val="00666489"/>
    <w:rsid w:val="00674ADF"/>
    <w:rsid w:val="006916F2"/>
    <w:rsid w:val="006B3E0C"/>
    <w:rsid w:val="006D25F3"/>
    <w:rsid w:val="006D33CC"/>
    <w:rsid w:val="006E2506"/>
    <w:rsid w:val="006F01A3"/>
    <w:rsid w:val="00706174"/>
    <w:rsid w:val="00715D8C"/>
    <w:rsid w:val="00717C9B"/>
    <w:rsid w:val="007275C6"/>
    <w:rsid w:val="00752B80"/>
    <w:rsid w:val="00760B85"/>
    <w:rsid w:val="007754D9"/>
    <w:rsid w:val="00787D49"/>
    <w:rsid w:val="00795BDD"/>
    <w:rsid w:val="00797319"/>
    <w:rsid w:val="007A69AC"/>
    <w:rsid w:val="007B05A3"/>
    <w:rsid w:val="007C3177"/>
    <w:rsid w:val="007C680E"/>
    <w:rsid w:val="007D00A6"/>
    <w:rsid w:val="007D4F69"/>
    <w:rsid w:val="00801E76"/>
    <w:rsid w:val="008127F5"/>
    <w:rsid w:val="0082170E"/>
    <w:rsid w:val="00821B01"/>
    <w:rsid w:val="008242F0"/>
    <w:rsid w:val="00831376"/>
    <w:rsid w:val="00832392"/>
    <w:rsid w:val="00833DD2"/>
    <w:rsid w:val="00846180"/>
    <w:rsid w:val="008535B2"/>
    <w:rsid w:val="008546D3"/>
    <w:rsid w:val="00860318"/>
    <w:rsid w:val="00862320"/>
    <w:rsid w:val="00865D11"/>
    <w:rsid w:val="00873263"/>
    <w:rsid w:val="00881DAF"/>
    <w:rsid w:val="0088485F"/>
    <w:rsid w:val="008B3E94"/>
    <w:rsid w:val="008B6F62"/>
    <w:rsid w:val="008B7B26"/>
    <w:rsid w:val="008C111A"/>
    <w:rsid w:val="008F6DBB"/>
    <w:rsid w:val="009055BD"/>
    <w:rsid w:val="00905D5A"/>
    <w:rsid w:val="00917382"/>
    <w:rsid w:val="00920A94"/>
    <w:rsid w:val="00926D4A"/>
    <w:rsid w:val="00930EE9"/>
    <w:rsid w:val="00931266"/>
    <w:rsid w:val="00937013"/>
    <w:rsid w:val="00946B13"/>
    <w:rsid w:val="00955F6A"/>
    <w:rsid w:val="00957470"/>
    <w:rsid w:val="0096353A"/>
    <w:rsid w:val="0096358F"/>
    <w:rsid w:val="00965CB5"/>
    <w:rsid w:val="00970FF9"/>
    <w:rsid w:val="00986CCE"/>
    <w:rsid w:val="00992CF0"/>
    <w:rsid w:val="009B20B2"/>
    <w:rsid w:val="009B44BE"/>
    <w:rsid w:val="009D1FFE"/>
    <w:rsid w:val="009D203A"/>
    <w:rsid w:val="009D7E33"/>
    <w:rsid w:val="009F2F8C"/>
    <w:rsid w:val="00A00235"/>
    <w:rsid w:val="00A00B0D"/>
    <w:rsid w:val="00A02381"/>
    <w:rsid w:val="00A02CC9"/>
    <w:rsid w:val="00A12FFF"/>
    <w:rsid w:val="00A24D7A"/>
    <w:rsid w:val="00A34024"/>
    <w:rsid w:val="00A4322E"/>
    <w:rsid w:val="00A56D81"/>
    <w:rsid w:val="00A60305"/>
    <w:rsid w:val="00A6164A"/>
    <w:rsid w:val="00A62279"/>
    <w:rsid w:val="00A641B1"/>
    <w:rsid w:val="00A647D4"/>
    <w:rsid w:val="00A70EBA"/>
    <w:rsid w:val="00A72BFC"/>
    <w:rsid w:val="00A86028"/>
    <w:rsid w:val="00A95852"/>
    <w:rsid w:val="00A963B7"/>
    <w:rsid w:val="00AD57CD"/>
    <w:rsid w:val="00AD731B"/>
    <w:rsid w:val="00AD7434"/>
    <w:rsid w:val="00AE7DAF"/>
    <w:rsid w:val="00B02175"/>
    <w:rsid w:val="00B24C8C"/>
    <w:rsid w:val="00B31EFB"/>
    <w:rsid w:val="00B41710"/>
    <w:rsid w:val="00B42438"/>
    <w:rsid w:val="00B46FA4"/>
    <w:rsid w:val="00B512FC"/>
    <w:rsid w:val="00B52693"/>
    <w:rsid w:val="00B54697"/>
    <w:rsid w:val="00B667DD"/>
    <w:rsid w:val="00B9278F"/>
    <w:rsid w:val="00B93075"/>
    <w:rsid w:val="00B94BBA"/>
    <w:rsid w:val="00B95813"/>
    <w:rsid w:val="00BA1876"/>
    <w:rsid w:val="00BC418C"/>
    <w:rsid w:val="00BC73F5"/>
    <w:rsid w:val="00BD008B"/>
    <w:rsid w:val="00BD07AD"/>
    <w:rsid w:val="00BD15D2"/>
    <w:rsid w:val="00BD3DFF"/>
    <w:rsid w:val="00BE7F08"/>
    <w:rsid w:val="00BF364D"/>
    <w:rsid w:val="00BF5691"/>
    <w:rsid w:val="00BF7872"/>
    <w:rsid w:val="00C06E5B"/>
    <w:rsid w:val="00C12C37"/>
    <w:rsid w:val="00C162FA"/>
    <w:rsid w:val="00C26D18"/>
    <w:rsid w:val="00C3244A"/>
    <w:rsid w:val="00C3471A"/>
    <w:rsid w:val="00C35BD3"/>
    <w:rsid w:val="00C459B5"/>
    <w:rsid w:val="00C52369"/>
    <w:rsid w:val="00C60AD9"/>
    <w:rsid w:val="00C72FFA"/>
    <w:rsid w:val="00C8273D"/>
    <w:rsid w:val="00C9782A"/>
    <w:rsid w:val="00CA018F"/>
    <w:rsid w:val="00CA2CBF"/>
    <w:rsid w:val="00CA686C"/>
    <w:rsid w:val="00CB5233"/>
    <w:rsid w:val="00CB5DBF"/>
    <w:rsid w:val="00CB7921"/>
    <w:rsid w:val="00CD19ED"/>
    <w:rsid w:val="00CD1A08"/>
    <w:rsid w:val="00CD619D"/>
    <w:rsid w:val="00CE02F2"/>
    <w:rsid w:val="00CE4B09"/>
    <w:rsid w:val="00CF7658"/>
    <w:rsid w:val="00D000CD"/>
    <w:rsid w:val="00D00EF9"/>
    <w:rsid w:val="00D13801"/>
    <w:rsid w:val="00D5128C"/>
    <w:rsid w:val="00D620C0"/>
    <w:rsid w:val="00D67C60"/>
    <w:rsid w:val="00D707BD"/>
    <w:rsid w:val="00D80658"/>
    <w:rsid w:val="00D83C5E"/>
    <w:rsid w:val="00D879E7"/>
    <w:rsid w:val="00D92241"/>
    <w:rsid w:val="00D94BDD"/>
    <w:rsid w:val="00D94BEF"/>
    <w:rsid w:val="00DA6921"/>
    <w:rsid w:val="00DC2298"/>
    <w:rsid w:val="00DC7E08"/>
    <w:rsid w:val="00DD24AD"/>
    <w:rsid w:val="00DD2895"/>
    <w:rsid w:val="00DD37D9"/>
    <w:rsid w:val="00DE3FB5"/>
    <w:rsid w:val="00DE4889"/>
    <w:rsid w:val="00DE7B01"/>
    <w:rsid w:val="00E530EC"/>
    <w:rsid w:val="00E5472B"/>
    <w:rsid w:val="00E57C42"/>
    <w:rsid w:val="00E638B4"/>
    <w:rsid w:val="00E755FC"/>
    <w:rsid w:val="00EB4D35"/>
    <w:rsid w:val="00EC1B47"/>
    <w:rsid w:val="00EC7C03"/>
    <w:rsid w:val="00EE5720"/>
    <w:rsid w:val="00F02E73"/>
    <w:rsid w:val="00F06E41"/>
    <w:rsid w:val="00F124C9"/>
    <w:rsid w:val="00F261BC"/>
    <w:rsid w:val="00F41186"/>
    <w:rsid w:val="00F56823"/>
    <w:rsid w:val="00F60113"/>
    <w:rsid w:val="00F604A3"/>
    <w:rsid w:val="00F648ED"/>
    <w:rsid w:val="00F65A0A"/>
    <w:rsid w:val="00F72DBD"/>
    <w:rsid w:val="00F755F6"/>
    <w:rsid w:val="00F82E8E"/>
    <w:rsid w:val="00F83560"/>
    <w:rsid w:val="00F957FA"/>
    <w:rsid w:val="00FA756D"/>
    <w:rsid w:val="00FB2942"/>
    <w:rsid w:val="00FB432D"/>
    <w:rsid w:val="00FC464B"/>
    <w:rsid w:val="00FD1D21"/>
    <w:rsid w:val="00FE2D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iPriority="0" w:unhideWhenUsed="0" w:qFormat="1"/>
    <w:lsdException w:name="heading 4" w:semiHidden="0" w:uiPriority="0" w:unhideWhenUsed="0" w:qFormat="1"/>
    <w:lsdException w:name="heading 5" w:semiHidden="0" w:uiPriority="0" w:unhideWhenUsed="0" w:qFormat="1"/>
    <w:lsdException w:name="heading 6" w:semiHidden="0" w:uiPriority="0" w:unhideWhenUsed="0" w:qFormat="1"/>
    <w:lsdException w:name="heading 7" w:semiHidden="0" w:uiPriority="0" w:unhideWhenUsed="0" w:qFormat="1"/>
    <w:lsdException w:name="heading 8" w:semiHidden="0" w:uiPriority="0" w:unhideWhenUsed="0" w:qFormat="1"/>
    <w:lsdException w:name="heading 9" w:semiHidden="0" w:uiPriority="0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semiHidden="0" w:uiPriority="35" w:unhideWhenUsed="0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F02B9"/>
    <w:pPr>
      <w:spacing w:after="120"/>
    </w:pPr>
  </w:style>
  <w:style w:type="paragraph" w:styleId="Heading1">
    <w:name w:val="heading 1"/>
    <w:basedOn w:val="Normal"/>
    <w:next w:val="Normal"/>
    <w:qFormat/>
    <w:rsid w:val="00937013"/>
    <w:pPr>
      <w:keepNext/>
      <w:numPr>
        <w:numId w:val="1"/>
      </w:numPr>
      <w:spacing w:before="240"/>
      <w:outlineLvl w:val="0"/>
    </w:pPr>
    <w:rPr>
      <w:rFonts w:ascii="Arial" w:hAnsi="Arial"/>
      <w:b/>
      <w:kern w:val="28"/>
      <w:sz w:val="28"/>
    </w:rPr>
  </w:style>
  <w:style w:type="paragraph" w:styleId="Heading2">
    <w:name w:val="heading 2"/>
    <w:basedOn w:val="Normal"/>
    <w:next w:val="Normal"/>
    <w:qFormat/>
    <w:rsid w:val="00937013"/>
    <w:pPr>
      <w:keepNext/>
      <w:numPr>
        <w:ilvl w:val="1"/>
        <w:numId w:val="1"/>
      </w:numPr>
      <w:spacing w:before="120" w:after="0"/>
      <w:outlineLvl w:val="1"/>
    </w:pPr>
    <w:rPr>
      <w:rFonts w:ascii="Arial" w:hAnsi="Arial"/>
      <w:b/>
      <w:sz w:val="24"/>
    </w:rPr>
  </w:style>
  <w:style w:type="paragraph" w:styleId="Heading3">
    <w:name w:val="heading 3"/>
    <w:basedOn w:val="Normal"/>
    <w:next w:val="Normal"/>
    <w:link w:val="Heading3Char"/>
    <w:qFormat/>
    <w:rsid w:val="00937013"/>
    <w:pPr>
      <w:keepNext/>
      <w:numPr>
        <w:ilvl w:val="2"/>
        <w:numId w:val="1"/>
      </w:numPr>
      <w:spacing w:before="120" w:after="0"/>
      <w:outlineLvl w:val="2"/>
    </w:pPr>
    <w:rPr>
      <w:rFonts w:ascii="Arial" w:hAnsi="Arial"/>
      <w:b/>
      <w:sz w:val="24"/>
    </w:rPr>
  </w:style>
  <w:style w:type="paragraph" w:styleId="Heading4">
    <w:name w:val="heading 4"/>
    <w:basedOn w:val="Normal"/>
    <w:next w:val="Normal"/>
    <w:link w:val="Heading4Char"/>
    <w:qFormat/>
    <w:rsid w:val="00937013"/>
    <w:pPr>
      <w:keepNext/>
      <w:numPr>
        <w:ilvl w:val="3"/>
        <w:numId w:val="1"/>
      </w:numPr>
      <w:tabs>
        <w:tab w:val="clear" w:pos="2214"/>
        <w:tab w:val="num" w:pos="864"/>
      </w:tabs>
      <w:spacing w:before="240" w:after="60"/>
      <w:ind w:left="864"/>
      <w:outlineLvl w:val="3"/>
    </w:pPr>
    <w:rPr>
      <w:rFonts w:ascii="Arial" w:hAnsi="Arial"/>
      <w:b/>
      <w:sz w:val="24"/>
    </w:rPr>
  </w:style>
  <w:style w:type="paragraph" w:styleId="Heading5">
    <w:name w:val="heading 5"/>
    <w:basedOn w:val="Normal"/>
    <w:next w:val="Normal"/>
    <w:link w:val="Heading5Char"/>
    <w:qFormat/>
    <w:rsid w:val="00937013"/>
    <w:pPr>
      <w:numPr>
        <w:ilvl w:val="4"/>
        <w:numId w:val="1"/>
      </w:numPr>
      <w:spacing w:before="240" w:after="60"/>
      <w:outlineLvl w:val="4"/>
    </w:pPr>
    <w:rPr>
      <w:sz w:val="22"/>
    </w:rPr>
  </w:style>
  <w:style w:type="paragraph" w:styleId="Heading6">
    <w:name w:val="heading 6"/>
    <w:basedOn w:val="Normal"/>
    <w:next w:val="Normal"/>
    <w:qFormat/>
    <w:rsid w:val="00937013"/>
    <w:pPr>
      <w:numPr>
        <w:ilvl w:val="5"/>
        <w:numId w:val="1"/>
      </w:numPr>
      <w:spacing w:before="240" w:after="60"/>
      <w:outlineLvl w:val="5"/>
    </w:pPr>
    <w:rPr>
      <w:i/>
      <w:sz w:val="22"/>
    </w:rPr>
  </w:style>
  <w:style w:type="paragraph" w:styleId="Heading7">
    <w:name w:val="heading 7"/>
    <w:basedOn w:val="Normal"/>
    <w:next w:val="Normal"/>
    <w:qFormat/>
    <w:rsid w:val="00937013"/>
    <w:pPr>
      <w:numPr>
        <w:ilvl w:val="6"/>
        <w:numId w:val="1"/>
      </w:numPr>
      <w:spacing w:before="240" w:after="60"/>
      <w:outlineLvl w:val="6"/>
    </w:pPr>
    <w:rPr>
      <w:rFonts w:ascii="Arial" w:hAnsi="Arial"/>
    </w:rPr>
  </w:style>
  <w:style w:type="paragraph" w:styleId="Heading8">
    <w:name w:val="heading 8"/>
    <w:basedOn w:val="Normal"/>
    <w:next w:val="Normal"/>
    <w:qFormat/>
    <w:rsid w:val="00937013"/>
    <w:pPr>
      <w:numPr>
        <w:ilvl w:val="7"/>
        <w:numId w:val="1"/>
      </w:numPr>
      <w:spacing w:before="240" w:after="60"/>
      <w:outlineLvl w:val="7"/>
    </w:pPr>
    <w:rPr>
      <w:rFonts w:ascii="Arial" w:hAnsi="Arial"/>
      <w:i/>
    </w:rPr>
  </w:style>
  <w:style w:type="paragraph" w:styleId="Heading9">
    <w:name w:val="heading 9"/>
    <w:basedOn w:val="Normal"/>
    <w:next w:val="Normal"/>
    <w:qFormat/>
    <w:rsid w:val="00937013"/>
    <w:pPr>
      <w:numPr>
        <w:ilvl w:val="8"/>
        <w:numId w:val="1"/>
      </w:numPr>
      <w:spacing w:before="240" w:after="60"/>
      <w:outlineLvl w:val="8"/>
    </w:pPr>
    <w:rPr>
      <w:rFonts w:ascii="Arial" w:hAnsi="Arial"/>
      <w:b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2">
    <w:name w:val="Body Text 2"/>
    <w:basedOn w:val="Normal"/>
    <w:semiHidden/>
    <w:rsid w:val="00937013"/>
    <w:rPr>
      <w:sz w:val="24"/>
    </w:rPr>
  </w:style>
  <w:style w:type="paragraph" w:styleId="DocumentMap">
    <w:name w:val="Document Map"/>
    <w:basedOn w:val="Normal"/>
    <w:semiHidden/>
    <w:rsid w:val="00937013"/>
    <w:pPr>
      <w:shd w:val="clear" w:color="auto" w:fill="000080"/>
    </w:pPr>
    <w:rPr>
      <w:rFonts w:ascii="Tahoma" w:hAnsi="Tahoma"/>
    </w:rPr>
  </w:style>
  <w:style w:type="paragraph" w:styleId="Caption">
    <w:name w:val="caption"/>
    <w:basedOn w:val="Normal"/>
    <w:next w:val="Normal"/>
    <w:qFormat/>
    <w:rsid w:val="00937013"/>
    <w:pPr>
      <w:keepNext/>
      <w:spacing w:before="120"/>
      <w:jc w:val="center"/>
    </w:pPr>
  </w:style>
  <w:style w:type="paragraph" w:customStyle="1" w:styleId="TableHeading">
    <w:name w:val="Table Heading"/>
    <w:basedOn w:val="Normal"/>
    <w:rsid w:val="00937013"/>
    <w:pPr>
      <w:keepNext/>
      <w:spacing w:before="60" w:after="60"/>
      <w:jc w:val="center"/>
    </w:pPr>
    <w:rPr>
      <w:rFonts w:ascii="Arial" w:hAnsi="Arial"/>
      <w:b/>
      <w:sz w:val="22"/>
    </w:rPr>
  </w:style>
  <w:style w:type="paragraph" w:customStyle="1" w:styleId="Body6">
    <w:name w:val="Body 6"/>
    <w:basedOn w:val="NormalIndent"/>
    <w:rsid w:val="00937013"/>
    <w:pPr>
      <w:ind w:left="432"/>
      <w:jc w:val="both"/>
    </w:pPr>
  </w:style>
  <w:style w:type="paragraph" w:customStyle="1" w:styleId="Body7">
    <w:name w:val="Body 7"/>
    <w:basedOn w:val="Normal"/>
    <w:rsid w:val="00937013"/>
    <w:pPr>
      <w:ind w:left="864"/>
      <w:jc w:val="both"/>
    </w:pPr>
  </w:style>
  <w:style w:type="paragraph" w:styleId="NormalIndent">
    <w:name w:val="Normal Indent"/>
    <w:basedOn w:val="Normal"/>
    <w:semiHidden/>
    <w:rsid w:val="00937013"/>
    <w:pPr>
      <w:ind w:left="720"/>
    </w:pPr>
  </w:style>
  <w:style w:type="paragraph" w:customStyle="1" w:styleId="t0">
    <w:name w:val="t0"/>
    <w:rsid w:val="00937013"/>
    <w:pPr>
      <w:tabs>
        <w:tab w:val="left" w:pos="0"/>
        <w:tab w:val="left" w:pos="504"/>
        <w:tab w:val="left" w:pos="1008"/>
        <w:tab w:val="left" w:pos="1512"/>
        <w:tab w:val="left" w:pos="2016"/>
        <w:tab w:val="left" w:pos="2520"/>
        <w:tab w:val="left" w:pos="3024"/>
        <w:tab w:val="left" w:pos="3528"/>
        <w:tab w:val="left" w:pos="4032"/>
        <w:tab w:val="left" w:pos="4536"/>
        <w:tab w:val="left" w:pos="5040"/>
        <w:tab w:val="left" w:pos="5544"/>
        <w:tab w:val="left" w:pos="6048"/>
        <w:tab w:val="left" w:pos="6552"/>
        <w:tab w:val="left" w:pos="7056"/>
        <w:tab w:val="left" w:pos="7560"/>
        <w:tab w:val="left" w:pos="8064"/>
        <w:tab w:val="left" w:pos="8568"/>
        <w:tab w:val="left" w:pos="9072"/>
        <w:tab w:val="left" w:pos="9576"/>
        <w:tab w:val="left" w:pos="10080"/>
      </w:tabs>
      <w:spacing w:after="240" w:line="264" w:lineRule="atLeast"/>
    </w:pPr>
    <w:rPr>
      <w:rFonts w:ascii="Arial" w:hAnsi="Arial"/>
      <w:sz w:val="24"/>
    </w:rPr>
  </w:style>
  <w:style w:type="paragraph" w:customStyle="1" w:styleId="IndentedParagraph">
    <w:name w:val="Indented Paragraph"/>
    <w:basedOn w:val="Normal"/>
    <w:rsid w:val="00937013"/>
    <w:pPr>
      <w:ind w:left="360" w:right="806"/>
    </w:pPr>
    <w:rPr>
      <w:rFonts w:ascii="Arial" w:hAnsi="Arial"/>
      <w:color w:val="000000"/>
      <w:sz w:val="24"/>
    </w:rPr>
  </w:style>
  <w:style w:type="paragraph" w:styleId="BodyText">
    <w:name w:val="Body Text"/>
    <w:basedOn w:val="Normal"/>
    <w:semiHidden/>
    <w:rsid w:val="00937013"/>
    <w:pPr>
      <w:spacing w:after="160"/>
    </w:pPr>
    <w:rPr>
      <w:rFonts w:ascii="Arial" w:hAnsi="Arial"/>
    </w:rPr>
  </w:style>
  <w:style w:type="paragraph" w:customStyle="1" w:styleId="Normal1">
    <w:name w:val="Normal1"/>
    <w:basedOn w:val="Normal"/>
    <w:rsid w:val="00937013"/>
    <w:rPr>
      <w:rFonts w:ascii="Arial" w:hAnsi="Arial"/>
      <w:sz w:val="24"/>
    </w:rPr>
  </w:style>
  <w:style w:type="paragraph" w:styleId="Header">
    <w:name w:val="header"/>
    <w:basedOn w:val="Normal"/>
    <w:semiHidden/>
    <w:rsid w:val="00937013"/>
    <w:pPr>
      <w:tabs>
        <w:tab w:val="center" w:pos="4320"/>
        <w:tab w:val="right" w:pos="8640"/>
      </w:tabs>
    </w:pPr>
    <w:rPr>
      <w:rFonts w:ascii="Arial" w:hAnsi="Arial"/>
    </w:rPr>
  </w:style>
  <w:style w:type="paragraph" w:styleId="Footer">
    <w:name w:val="footer"/>
    <w:basedOn w:val="Normal"/>
    <w:semiHidden/>
    <w:rsid w:val="00937013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semiHidden/>
    <w:rsid w:val="00937013"/>
  </w:style>
  <w:style w:type="paragraph" w:styleId="PlainText">
    <w:name w:val="Plain Text"/>
    <w:basedOn w:val="Normal"/>
    <w:semiHidden/>
    <w:rsid w:val="00937013"/>
    <w:rPr>
      <w:rFonts w:ascii="Courier New" w:hAnsi="Courier New"/>
    </w:rPr>
  </w:style>
  <w:style w:type="paragraph" w:styleId="TOC2">
    <w:name w:val="toc 2"/>
    <w:basedOn w:val="Normal"/>
    <w:next w:val="Normal"/>
    <w:autoRedefine/>
    <w:semiHidden/>
    <w:rsid w:val="00937013"/>
    <w:pPr>
      <w:tabs>
        <w:tab w:val="right" w:leader="dot" w:pos="9294"/>
      </w:tabs>
      <w:ind w:left="240"/>
      <w:jc w:val="both"/>
    </w:pPr>
  </w:style>
  <w:style w:type="paragraph" w:customStyle="1" w:styleId="TableItems">
    <w:name w:val="Table Items"/>
    <w:basedOn w:val="Normal"/>
    <w:rsid w:val="00937013"/>
    <w:pPr>
      <w:keepNext/>
      <w:spacing w:before="60" w:after="60"/>
      <w:jc w:val="center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02E73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02E73"/>
    <w:rPr>
      <w:rFonts w:ascii="Tahoma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rsid w:val="00137502"/>
    <w:rPr>
      <w:rFonts w:ascii="Arial" w:hAnsi="Arial"/>
      <w:b/>
      <w:sz w:val="24"/>
    </w:rPr>
  </w:style>
  <w:style w:type="character" w:customStyle="1" w:styleId="Heading4Char">
    <w:name w:val="Heading 4 Char"/>
    <w:basedOn w:val="DefaultParagraphFont"/>
    <w:link w:val="Heading4"/>
    <w:rsid w:val="00137502"/>
    <w:rPr>
      <w:rFonts w:ascii="Arial" w:hAnsi="Arial"/>
      <w:b/>
      <w:sz w:val="24"/>
    </w:rPr>
  </w:style>
  <w:style w:type="character" w:customStyle="1" w:styleId="Heading5Char">
    <w:name w:val="Heading 5 Char"/>
    <w:basedOn w:val="DefaultParagraphFont"/>
    <w:link w:val="Heading5"/>
    <w:rsid w:val="008B6F62"/>
    <w:rPr>
      <w:sz w:val="2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kzdyfh\Desktop\MDD%20Template%20EA3.dotx" TargetMode="External"/></Relationships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A37F44B-9D52-4F6C-96FC-C59A5414EB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MDD Template EA3.dotx</Template>
  <TotalTime>8362</TotalTime>
  <Pages>52</Pages>
  <Words>2690</Words>
  <Characters>15335</Characters>
  <Application>Microsoft Office Word</Application>
  <DocSecurity>0</DocSecurity>
  <Lines>127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Software Module Design Specification</vt:lpstr>
    </vt:vector>
  </TitlesOfParts>
  <Manager>Mark Colosky</Manager>
  <Company>Nexteer</Company>
  <LinksUpToDate>false</LinksUpToDate>
  <CharactersWithSpaces>17990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Software Module Design Specification</dc:title>
  <dc:subject>Next Generation Software Design</dc:subject>
  <dc:creator>Jared Julien (kzdyfh)</dc:creator>
  <cp:keywords/>
  <dc:description/>
  <cp:lastModifiedBy>Sengottaiyan, Selva</cp:lastModifiedBy>
  <cp:revision>149</cp:revision>
  <cp:lastPrinted>2011-03-21T13:34:00Z</cp:lastPrinted>
  <dcterms:created xsi:type="dcterms:W3CDTF">2013-07-26T14:07:00Z</dcterms:created>
  <dcterms:modified xsi:type="dcterms:W3CDTF">2014-10-10T14:23:00Z</dcterms:modified>
  <cp:category>EPS Software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ument Title">
    <vt:lpwstr>Digital Column Position Sensor (I2C)</vt:lpwstr>
  </property>
  <property fmtid="{D5CDD505-2E9C-101B-9397-08002B2CF9AE}" pid="3" name="MDDRevNum">
    <vt:lpwstr>1</vt:lpwstr>
  </property>
  <property fmtid="{D5CDD505-2E9C-101B-9397-08002B2CF9AE}" pid="4" name="Module Layer">
    <vt:lpwstr>0</vt:lpwstr>
  </property>
  <property fmtid="{D5CDD505-2E9C-101B-9397-08002B2CF9AE}" pid="5" name="Module Name">
    <vt:lpwstr>DigColPs</vt:lpwstr>
  </property>
  <property fmtid="{D5CDD505-2E9C-101B-9397-08002B2CF9AE}" pid="6" name="Product Line">
    <vt:lpwstr>Gen II+ EPS EA3</vt:lpwstr>
  </property>
</Properties>
</file>